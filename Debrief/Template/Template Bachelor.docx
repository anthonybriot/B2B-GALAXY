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94C" w:rsidRDefault="00A6294C" w:rsidP="00F851B5"/>
    <w:p w:rsidR="00752D6B" w:rsidRDefault="00D76092" w:rsidP="00F851B5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3851723</wp:posOffset>
            </wp:positionH>
            <wp:positionV relativeFrom="paragraph">
              <wp:posOffset>1341083</wp:posOffset>
            </wp:positionV>
            <wp:extent cx="2874085" cy="2152052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85" cy="215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-948690</wp:posOffset>
                </wp:positionH>
                <wp:positionV relativeFrom="paragraph">
                  <wp:posOffset>1395394</wp:posOffset>
                </wp:positionV>
                <wp:extent cx="7785847" cy="1385047"/>
                <wp:effectExtent l="0" t="0" r="12065" b="120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847" cy="13850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9CFF0" id="Rectangle 4" o:spid="_x0000_s1026" style="position:absolute;margin-left:-74.7pt;margin-top:109.85pt;width:613.05pt;height:109.0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" fillcolor="black [3200]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3523666" cy="183888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33" cy="185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092" w:rsidRDefault="00D76092" w:rsidP="00F851B5"/>
    <w:p w:rsidR="00D76092" w:rsidRDefault="00D76092" w:rsidP="00F851B5"/>
    <w:p w:rsidR="00D76092" w:rsidRDefault="00D76092" w:rsidP="00F851B5"/>
    <w:p w:rsidR="00D76092" w:rsidRDefault="00D76092" w:rsidP="00F851B5"/>
    <w:p w:rsidR="00D76092" w:rsidRDefault="00D76092" w:rsidP="00F851B5"/>
    <w:p w:rsidR="00A6294C" w:rsidRPr="004142FB" w:rsidRDefault="00A6294C" w:rsidP="004142FB">
      <w:pPr>
        <w:jc w:val="center"/>
        <w:rPr>
          <w:b/>
        </w:rPr>
      </w:pPr>
      <w:r w:rsidRPr="004142FB">
        <w:rPr>
          <w:b/>
          <w:sz w:val="36"/>
        </w:rPr>
        <w:fldChar w:fldCharType="begin"/>
      </w:r>
      <w:r w:rsidRPr="004142FB">
        <w:rPr>
          <w:b/>
          <w:sz w:val="36"/>
        </w:rPr>
        <w:instrText xml:space="preserve"> MACROBUTTON [NOMACRO] [Tapez ici le titre de la thèse</w:instrText>
      </w:r>
      <w:r w:rsidR="00FD1858" w:rsidRPr="004142FB">
        <w:rPr>
          <w:b/>
          <w:sz w:val="36"/>
        </w:rPr>
        <w:instrText xml:space="preserve"> ou du mémoire</w:instrText>
      </w:r>
      <w:r w:rsidRPr="004142FB">
        <w:rPr>
          <w:b/>
          <w:sz w:val="36"/>
        </w:rPr>
        <w:instrText>]</w:instrText>
      </w:r>
      <w:r w:rsidRPr="004142FB">
        <w:rPr>
          <w:b/>
          <w:sz w:val="36"/>
        </w:rPr>
        <w:fldChar w:fldCharType="end"/>
      </w:r>
    </w:p>
    <w:p w:rsidR="00A6294C" w:rsidRPr="00657022" w:rsidRDefault="00A6294C" w:rsidP="004142FB">
      <w:pPr>
        <w:jc w:val="center"/>
      </w:pPr>
      <w:r w:rsidRPr="00C72D61">
        <w:fldChar w:fldCharType="begin"/>
      </w:r>
      <w:r w:rsidRPr="00C72D61">
        <w:instrText xml:space="preserve"> MACROBUTTON [NOMACRO] [Tapez ici le sous-titre de la thèse, s'il y a lieu] </w:instrText>
      </w:r>
      <w:r w:rsidRPr="00C72D61">
        <w:fldChar w:fldCharType="end"/>
      </w:r>
    </w:p>
    <w:p w:rsidR="00657022" w:rsidRDefault="00657022" w:rsidP="00F851B5"/>
    <w:p w:rsidR="00A6294C" w:rsidRPr="00657022" w:rsidRDefault="00752D6B" w:rsidP="004142FB">
      <w:pPr>
        <w:jc w:val="center"/>
      </w:pPr>
      <w:r w:rsidRPr="004142FB">
        <w:rPr>
          <w:sz w:val="28"/>
        </w:rPr>
        <w:t>p</w:t>
      </w:r>
      <w:r w:rsidR="00A6294C" w:rsidRPr="004142FB">
        <w:rPr>
          <w:sz w:val="28"/>
        </w:rPr>
        <w:t>ar</w:t>
      </w:r>
      <w:r w:rsidRPr="004142FB">
        <w:rPr>
          <w:sz w:val="28"/>
        </w:rPr>
        <w:t xml:space="preserve"> </w:t>
      </w:r>
      <w:r w:rsidR="00A6294C" w:rsidRPr="004142FB">
        <w:rPr>
          <w:b/>
          <w:sz w:val="28"/>
        </w:rPr>
        <w:fldChar w:fldCharType="begin"/>
      </w:r>
      <w:r w:rsidR="00A6294C" w:rsidRPr="004142FB">
        <w:rPr>
          <w:b/>
          <w:sz w:val="28"/>
        </w:rPr>
        <w:instrText xml:space="preserve"> MACROBUTTON [NOMACRO] [Votre nom] </w:instrText>
      </w:r>
      <w:r w:rsidR="00A6294C" w:rsidRPr="004142FB">
        <w:rPr>
          <w:b/>
          <w:sz w:val="28"/>
        </w:rPr>
        <w:fldChar w:fldCharType="end"/>
      </w:r>
    </w:p>
    <w:p w:rsidR="00A6294C" w:rsidRDefault="00A6294C" w:rsidP="00F851B5"/>
    <w:p w:rsidR="00A6294C" w:rsidRPr="004142FB" w:rsidRDefault="0051563C" w:rsidP="004142FB">
      <w:pPr>
        <w:spacing w:line="240" w:lineRule="auto"/>
        <w:jc w:val="center"/>
        <w:rPr>
          <w:b/>
          <w:sz w:val="28"/>
        </w:rPr>
      </w:pPr>
      <w:r w:rsidRPr="004142FB">
        <w:rPr>
          <w:b/>
          <w:sz w:val="28"/>
        </w:rPr>
        <w:t>Mémoire présenté</w:t>
      </w:r>
      <w:r w:rsidR="00A6294C" w:rsidRPr="004142FB">
        <w:rPr>
          <w:b/>
          <w:sz w:val="28"/>
        </w:rPr>
        <w:br/>
        <w:t xml:space="preserve">en vue de l’obtention </w:t>
      </w:r>
      <w:r w:rsidR="00175416" w:rsidRPr="004142FB">
        <w:rPr>
          <w:b/>
          <w:sz w:val="28"/>
        </w:rPr>
        <w:t xml:space="preserve">d’un </w:t>
      </w:r>
      <w:proofErr w:type="spellStart"/>
      <w:r w:rsidR="00175416" w:rsidRPr="004142FB">
        <w:rPr>
          <w:b/>
          <w:sz w:val="28"/>
        </w:rPr>
        <w:t>Bachelor</w:t>
      </w:r>
      <w:proofErr w:type="spellEnd"/>
      <w:r w:rsidR="00657022" w:rsidRPr="004142FB">
        <w:rPr>
          <w:b/>
          <w:sz w:val="28"/>
        </w:rPr>
        <w:t xml:space="preserve"> Européen</w:t>
      </w:r>
      <w:r w:rsidR="004142FB" w:rsidRPr="004142FB">
        <w:rPr>
          <w:b/>
          <w:sz w:val="28"/>
        </w:rPr>
        <w:br/>
      </w:r>
      <w:r w:rsidR="00657022" w:rsidRPr="004142FB">
        <w:rPr>
          <w:b/>
          <w:sz w:val="28"/>
        </w:rPr>
        <w:t xml:space="preserve">Jeux Vidéo et </w:t>
      </w:r>
      <w:proofErr w:type="spellStart"/>
      <w:r w:rsidR="00657022" w:rsidRPr="004142FB">
        <w:rPr>
          <w:b/>
          <w:sz w:val="28"/>
        </w:rPr>
        <w:t>Serious</w:t>
      </w:r>
      <w:proofErr w:type="spellEnd"/>
      <w:r w:rsidR="00657022" w:rsidRPr="004142FB">
        <w:rPr>
          <w:b/>
          <w:sz w:val="28"/>
        </w:rPr>
        <w:t xml:space="preserve"> </w:t>
      </w:r>
      <w:proofErr w:type="spellStart"/>
      <w:r w:rsidR="00657022" w:rsidRPr="004142FB">
        <w:rPr>
          <w:b/>
          <w:sz w:val="28"/>
        </w:rPr>
        <w:t>Games</w:t>
      </w:r>
      <w:proofErr w:type="spellEnd"/>
    </w:p>
    <w:p w:rsidR="00A6294C" w:rsidRPr="00657022" w:rsidRDefault="00657022" w:rsidP="004142FB">
      <w:pPr>
        <w:jc w:val="center"/>
      </w:pPr>
      <w:r w:rsidRPr="004142FB">
        <w:rPr>
          <w:sz w:val="28"/>
        </w:rPr>
        <w:fldChar w:fldCharType="begin"/>
      </w:r>
      <w:r w:rsidRPr="004142FB">
        <w:rPr>
          <w:sz w:val="28"/>
        </w:rPr>
        <w:instrText xml:space="preserve"> MACROBUTTON [NOMACRO] [Tapez ici l'année Universitaire 201x/201y] </w:instrText>
      </w:r>
      <w:r w:rsidRPr="004142FB">
        <w:rPr>
          <w:sz w:val="28"/>
        </w:rPr>
        <w:fldChar w:fldCharType="end"/>
      </w:r>
    </w:p>
    <w:p w:rsidR="004142FB" w:rsidRDefault="004142FB" w:rsidP="00F851B5"/>
    <w:p w:rsidR="00A6294C" w:rsidRDefault="00657022" w:rsidP="00F851B5">
      <w:r w:rsidRPr="00657022">
        <w:t xml:space="preserve">N° de candidat : </w:t>
      </w:r>
      <w:r w:rsidRPr="00657022">
        <w:fldChar w:fldCharType="begin"/>
      </w:r>
      <w:r w:rsidRPr="00657022">
        <w:instrText xml:space="preserve"> MACROBUTTON [NOMACRO] [Tapez ici votre n° de candidat de votre convocation] </w:instrText>
      </w:r>
      <w:r w:rsidRPr="00657022">
        <w:fldChar w:fldCharType="end"/>
      </w:r>
    </w:p>
    <w:p w:rsidR="004142FB" w:rsidRDefault="004142FB" w:rsidP="00F851B5">
      <w:bookmarkStart w:id="0" w:name="_GoBack"/>
      <w:bookmarkEnd w:id="0"/>
    </w:p>
    <w:p w:rsidR="003F0C67" w:rsidRPr="00D76092" w:rsidRDefault="003F0C67" w:rsidP="00F851B5">
      <w:pPr>
        <w:pStyle w:val="Titre1"/>
      </w:pPr>
      <w:r w:rsidRPr="00D76092">
        <w:lastRenderedPageBreak/>
        <w:t>Table des matières</w:t>
      </w:r>
    </w:p>
    <w:p w:rsidR="003F0C67" w:rsidRDefault="003F0C67" w:rsidP="00F851B5">
      <w:pPr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La table des matières peut être produite automatiquement ici :</w:t>
      </w:r>
    </w:p>
    <w:p w:rsidR="003F0C67" w:rsidRDefault="003F0C67" w:rsidP="00F851B5">
      <w:r>
        <w:t>1- Appliquer les styles « Titre 1, 2, 3.. » aux titres de chapitres</w:t>
      </w:r>
    </w:p>
    <w:p w:rsidR="003F0C67" w:rsidRPr="003F0C67" w:rsidRDefault="003F0C67" w:rsidP="00F851B5">
      <w:r>
        <w:t xml:space="preserve">2- Cliquer ici avec le bouton droit de la souris et sélectionner </w:t>
      </w:r>
      <w:r w:rsidRPr="009F4491">
        <w:rPr>
          <w:b/>
        </w:rPr>
        <w:t>Mettre à jour les champs</w:t>
      </w:r>
      <w:r>
        <w:fldChar w:fldCharType="end"/>
      </w:r>
    </w:p>
    <w:p w:rsidR="003F0C67" w:rsidRDefault="003F0C67" w:rsidP="00F851B5">
      <w:pPr>
        <w:sectPr w:rsidR="003F0C67" w:rsidSect="00F851B5">
          <w:headerReference w:type="default" r:id="rId10"/>
          <w:footerReference w:type="even" r:id="rId11"/>
          <w:footerReference w:type="default" r:id="rId12"/>
          <w:pgSz w:w="12240" w:h="15840" w:code="1"/>
          <w:pgMar w:top="1559" w:right="1559" w:bottom="1559" w:left="1559" w:header="567" w:footer="567" w:gutter="0"/>
          <w:cols w:space="720"/>
          <w:noEndnote/>
          <w:titlePg/>
          <w:docGrid w:linePitch="326"/>
        </w:sectPr>
      </w:pPr>
    </w:p>
    <w:p w:rsidR="003F0C67" w:rsidRPr="003F0C67" w:rsidRDefault="003F0C67" w:rsidP="00F851B5">
      <w:pPr>
        <w:pStyle w:val="Titre1"/>
      </w:pPr>
      <w:bookmarkStart w:id="1" w:name="_Toc437059909"/>
      <w:bookmarkStart w:id="2" w:name="_Toc437059940"/>
      <w:bookmarkStart w:id="3" w:name="_Toc437059960"/>
      <w:bookmarkStart w:id="4" w:name="_Toc437060010"/>
      <w:r w:rsidRPr="003F0C67">
        <w:lastRenderedPageBreak/>
        <w:t>Remerciements</w:t>
      </w:r>
    </w:p>
    <w:p w:rsidR="003F0C67" w:rsidRPr="00854A07" w:rsidRDefault="003F0C67" w:rsidP="00F851B5">
      <w:pPr>
        <w:pStyle w:val="Paragraphe"/>
      </w:pPr>
      <w:r w:rsidRPr="00854A07">
        <w:fldChar w:fldCharType="begin"/>
      </w:r>
      <w:r w:rsidRPr="00854A07">
        <w:instrText xml:space="preserve"> MACROBUTTON [NOMACRO] [Tapez ici vos remerciements] </w:instrText>
      </w:r>
      <w:r w:rsidRPr="00854A07">
        <w:fldChar w:fldCharType="end"/>
      </w:r>
    </w:p>
    <w:p w:rsidR="003F0C67" w:rsidRDefault="003F0C67" w:rsidP="00F851B5"/>
    <w:p w:rsidR="003F0C67" w:rsidRDefault="003F0C67" w:rsidP="00F851B5">
      <w:pPr>
        <w:sectPr w:rsidR="003F0C67" w:rsidSect="00F851B5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</w:p>
    <w:p w:rsidR="003F0C67" w:rsidRPr="003F0C67" w:rsidRDefault="003F0C67" w:rsidP="00F851B5">
      <w:pPr>
        <w:pStyle w:val="Titre1"/>
      </w:pPr>
      <w:r>
        <w:lastRenderedPageBreak/>
        <w:t>Introduction</w:t>
      </w:r>
    </w:p>
    <w:p w:rsidR="003F0C67" w:rsidRPr="00854A07" w:rsidRDefault="003F0C67" w:rsidP="00F851B5">
      <w:pPr>
        <w:pStyle w:val="Paragraphe"/>
      </w:pPr>
      <w:r w:rsidRPr="00854A07">
        <w:fldChar w:fldCharType="begin"/>
      </w:r>
      <w:r w:rsidRPr="00854A07">
        <w:instrText xml:space="preserve"> MACR</w:instrText>
      </w:r>
      <w:r>
        <w:instrText>OBUTTON [NOMACRO] [Tapez ici votre introduction.</w:instrText>
      </w:r>
      <w:r w:rsidRPr="00854A07">
        <w:instrText xml:space="preserve">] </w:instrText>
      </w:r>
      <w:r w:rsidRPr="00854A07">
        <w:fldChar w:fldCharType="end"/>
      </w:r>
    </w:p>
    <w:p w:rsidR="003F0C67" w:rsidRDefault="003F0C67" w:rsidP="00F851B5">
      <w:pPr>
        <w:sectPr w:rsidR="003F0C67" w:rsidSect="00F851B5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</w:p>
    <w:p w:rsidR="003F0C67" w:rsidRPr="003F0C67" w:rsidRDefault="003F0C67" w:rsidP="00F851B5">
      <w:pPr>
        <w:pStyle w:val="Titre1"/>
      </w:pPr>
      <w:r>
        <w:lastRenderedPageBreak/>
        <w:t>Présentation du partenaire</w:t>
      </w:r>
    </w:p>
    <w:p w:rsidR="003F0C67" w:rsidRPr="00854A07" w:rsidRDefault="003F0C67" w:rsidP="00F851B5">
      <w:pPr>
        <w:pStyle w:val="Paragraphe"/>
      </w:pPr>
      <w:r w:rsidRPr="00854A07">
        <w:fldChar w:fldCharType="begin"/>
      </w:r>
      <w:r w:rsidRPr="00854A07">
        <w:instrText xml:space="preserve"> MACR</w:instrText>
      </w:r>
      <w:r>
        <w:instrText>OBUTTON [NOMACRO] Présentez le commanditaire en2-3 pages</w:instrText>
      </w:r>
      <w:r w:rsidR="000A6EED">
        <w:instrText>: Historique, produits, équipes, etc…</w:instrText>
      </w:r>
      <w:r>
        <w:instrText>: .</w:instrText>
      </w:r>
      <w:r w:rsidRPr="00854A07">
        <w:instrText xml:space="preserve">] </w:instrText>
      </w:r>
      <w:r w:rsidRPr="00854A07">
        <w:fldChar w:fldCharType="end"/>
      </w:r>
    </w:p>
    <w:p w:rsidR="00F851B5" w:rsidRDefault="000A6EED" w:rsidP="00F851B5">
      <w:pPr>
        <w:pStyle w:val="Titre2"/>
      </w:pPr>
      <w:r>
        <w:t>Historique</w:t>
      </w:r>
    </w:p>
    <w:p w:rsidR="00F851B5" w:rsidRPr="00F851B5" w:rsidRDefault="00F851B5" w:rsidP="00F851B5"/>
    <w:p w:rsidR="000A6EED" w:rsidRDefault="000A6EED" w:rsidP="00F851B5">
      <w:pPr>
        <w:pStyle w:val="Titre2"/>
      </w:pPr>
      <w:r>
        <w:t xml:space="preserve">Produits et services </w:t>
      </w:r>
    </w:p>
    <w:p w:rsidR="000A6EED" w:rsidRDefault="000A6EED" w:rsidP="00F851B5"/>
    <w:p w:rsidR="000A6EED" w:rsidRDefault="000A6EED" w:rsidP="00F851B5">
      <w:pPr>
        <w:pStyle w:val="Titre2"/>
      </w:pPr>
      <w:r>
        <w:t>Organigramme</w:t>
      </w:r>
    </w:p>
    <w:p w:rsidR="000A6EED" w:rsidRDefault="000A6EED" w:rsidP="00F851B5"/>
    <w:p w:rsidR="000A6EED" w:rsidRPr="000A6EED" w:rsidRDefault="000A6EED" w:rsidP="00F851B5">
      <w:pPr>
        <w:pStyle w:val="Titre2"/>
      </w:pPr>
      <w:r>
        <w:t xml:space="preserve">Développement et perspectives </w:t>
      </w:r>
    </w:p>
    <w:p w:rsidR="003F0C67" w:rsidRDefault="003F0C67" w:rsidP="00F851B5"/>
    <w:p w:rsidR="003F0C67" w:rsidRDefault="003F0C67" w:rsidP="00F851B5"/>
    <w:p w:rsidR="00F851B5" w:rsidRDefault="00F851B5" w:rsidP="00F851B5">
      <w:pPr>
        <w:pStyle w:val="Titre2"/>
      </w:pPr>
      <w:r>
        <w:t>Section</w:t>
      </w:r>
    </w:p>
    <w:p w:rsidR="00F851B5" w:rsidRDefault="00F851B5" w:rsidP="00F851B5"/>
    <w:p w:rsidR="00F851B5" w:rsidRDefault="00F851B5" w:rsidP="00F851B5">
      <w:pPr>
        <w:pStyle w:val="Titre3"/>
      </w:pPr>
      <w:r>
        <w:t>Sous-Section</w:t>
      </w:r>
    </w:p>
    <w:p w:rsidR="00F851B5" w:rsidRDefault="00F851B5" w:rsidP="00F851B5"/>
    <w:p w:rsidR="00F851B5" w:rsidRDefault="00F851B5" w:rsidP="00F851B5">
      <w:pPr>
        <w:pStyle w:val="Titre4"/>
      </w:pPr>
      <w:r>
        <w:t>Sous-</w:t>
      </w:r>
      <w:proofErr w:type="spellStart"/>
      <w:r>
        <w:t>sous Section</w:t>
      </w:r>
      <w:proofErr w:type="spellEnd"/>
    </w:p>
    <w:p w:rsidR="00F851B5" w:rsidRDefault="00F851B5" w:rsidP="00F851B5"/>
    <w:p w:rsidR="00F851B5" w:rsidRDefault="00F851B5" w:rsidP="00F851B5"/>
    <w:p w:rsidR="00F851B5" w:rsidRPr="00F851B5" w:rsidRDefault="00F851B5" w:rsidP="00F851B5">
      <w:pPr>
        <w:sectPr w:rsidR="00F851B5" w:rsidRPr="00F851B5" w:rsidSect="000A6EED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  <w:r w:rsidRPr="00F851B5">
        <w:t>Texte</w:t>
      </w:r>
    </w:p>
    <w:p w:rsidR="00F851B5" w:rsidRPr="003F0C67" w:rsidRDefault="00F851B5" w:rsidP="00F851B5">
      <w:pPr>
        <w:pStyle w:val="Titre1"/>
      </w:pPr>
      <w:r>
        <w:lastRenderedPageBreak/>
        <w:t xml:space="preserve">Présentation du </w:t>
      </w:r>
      <w:r>
        <w:t>projet</w:t>
      </w:r>
    </w:p>
    <w:p w:rsidR="00F851B5" w:rsidRPr="00854A07" w:rsidRDefault="00F851B5" w:rsidP="00F851B5">
      <w:pPr>
        <w:pStyle w:val="Paragraphe"/>
      </w:pPr>
      <w:r w:rsidRPr="00854A07">
        <w:fldChar w:fldCharType="begin"/>
      </w:r>
      <w:r w:rsidRPr="00854A07">
        <w:instrText xml:space="preserve"> MACR</w:instrText>
      </w:r>
      <w:r>
        <w:instrText xml:space="preserve">OBUTTON [NOMACRO] Présentez le </w:instrText>
      </w:r>
      <w:r>
        <w:instrText>projet</w:instrText>
      </w:r>
      <w:r>
        <w:instrText xml:space="preserve"> en2-3 pages: </w:instrText>
      </w:r>
      <w:r>
        <w:instrText>Sections données à titre indicatif</w:instrText>
      </w:r>
      <w:r>
        <w:instrText>.</w:instrText>
      </w:r>
      <w:r w:rsidRPr="00854A07">
        <w:instrText xml:space="preserve">] </w:instrText>
      </w:r>
      <w:r w:rsidRPr="00854A07">
        <w:fldChar w:fldCharType="end"/>
      </w:r>
    </w:p>
    <w:p w:rsidR="00F851B5" w:rsidRDefault="00F851B5" w:rsidP="00F851B5">
      <w:pPr>
        <w:pStyle w:val="Titre2"/>
      </w:pPr>
      <w:r>
        <w:t>Intention</w:t>
      </w:r>
    </w:p>
    <w:p w:rsidR="00F851B5" w:rsidRDefault="00F851B5" w:rsidP="00F851B5"/>
    <w:p w:rsidR="00F851B5" w:rsidRDefault="00F851B5" w:rsidP="00F851B5">
      <w:pPr>
        <w:pStyle w:val="Titre2"/>
      </w:pPr>
      <w:r>
        <w:t>Cahier des charges</w:t>
      </w:r>
    </w:p>
    <w:p w:rsidR="00F851B5" w:rsidRDefault="00F851B5" w:rsidP="00F851B5"/>
    <w:p w:rsidR="00F851B5" w:rsidRDefault="00F851B5" w:rsidP="00F851B5">
      <w:pPr>
        <w:pStyle w:val="Titre2"/>
      </w:pPr>
      <w:r>
        <w:t>Organigramme</w:t>
      </w:r>
    </w:p>
    <w:p w:rsidR="00F851B5" w:rsidRDefault="00F851B5" w:rsidP="00F851B5"/>
    <w:p w:rsidR="00F851B5" w:rsidRPr="000A6EED" w:rsidRDefault="00F851B5" w:rsidP="00F851B5">
      <w:pPr>
        <w:pStyle w:val="Titre2"/>
      </w:pPr>
      <w:r>
        <w:t>Contraintes</w:t>
      </w:r>
    </w:p>
    <w:p w:rsidR="00F851B5" w:rsidRDefault="00F851B5" w:rsidP="00F851B5"/>
    <w:p w:rsidR="00F851B5" w:rsidRDefault="00F851B5" w:rsidP="00F851B5">
      <w:pPr>
        <w:sectPr w:rsidR="00F851B5" w:rsidSect="000A6EED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</w:p>
    <w:p w:rsidR="00F851B5" w:rsidRPr="00F851B5" w:rsidRDefault="00F851B5" w:rsidP="00F851B5">
      <w:pPr>
        <w:pStyle w:val="Titre1"/>
      </w:pPr>
      <w:r w:rsidRPr="00F851B5">
        <w:lastRenderedPageBreak/>
        <w:t>Réalisation du projet</w:t>
      </w:r>
    </w:p>
    <w:p w:rsidR="00F851B5" w:rsidRPr="00854A07" w:rsidRDefault="00F851B5" w:rsidP="00F851B5">
      <w:pPr>
        <w:pStyle w:val="Paragraphe"/>
      </w:pPr>
      <w:r w:rsidRPr="00854A07">
        <w:fldChar w:fldCharType="begin"/>
      </w:r>
      <w:r w:rsidRPr="00854A07">
        <w:instrText xml:space="preserve"> MACR</w:instrText>
      </w:r>
      <w:r>
        <w:instrText>OBUTTON [NOMACRO] Présentez l</w:instrText>
      </w:r>
      <w:r>
        <w:instrText xml:space="preserve">a réalisation du </w:instrText>
      </w:r>
      <w:r>
        <w:instrText xml:space="preserve"> projet en</w:instrText>
      </w:r>
      <w:r>
        <w:instrText xml:space="preserve"> 10 </w:instrText>
      </w:r>
      <w:r>
        <w:instrText>pages: Sections données à titre indicatif.</w:instrText>
      </w:r>
      <w:r w:rsidRPr="00854A07">
        <w:instrText xml:space="preserve">] </w:instrText>
      </w:r>
      <w:r w:rsidRPr="00854A07">
        <w:fldChar w:fldCharType="end"/>
      </w:r>
    </w:p>
    <w:p w:rsidR="00F851B5" w:rsidRPr="00F851B5" w:rsidRDefault="00F851B5" w:rsidP="00F851B5">
      <w:pPr>
        <w:pStyle w:val="Titre2"/>
      </w:pPr>
      <w:r w:rsidRPr="00F851B5">
        <w:t>Choix des outils</w:t>
      </w:r>
    </w:p>
    <w:p w:rsidR="00F851B5" w:rsidRDefault="00F851B5" w:rsidP="00F851B5"/>
    <w:p w:rsidR="00F851B5" w:rsidRPr="00F851B5" w:rsidRDefault="00F851B5" w:rsidP="00F851B5">
      <w:pPr>
        <w:pStyle w:val="Titre2"/>
      </w:pPr>
      <w:r>
        <w:t>Problématiques</w:t>
      </w:r>
    </w:p>
    <w:p w:rsidR="00F851B5" w:rsidRDefault="00F851B5" w:rsidP="00F851B5"/>
    <w:p w:rsidR="00F851B5" w:rsidRDefault="00F851B5" w:rsidP="00F851B5">
      <w:pPr>
        <w:pStyle w:val="Titre2"/>
      </w:pPr>
      <w:r>
        <w:t>Réalisation</w:t>
      </w:r>
    </w:p>
    <w:p w:rsidR="00F851B5" w:rsidRDefault="00F851B5" w:rsidP="00F851B5"/>
    <w:p w:rsidR="00F851B5" w:rsidRPr="000A6EED" w:rsidRDefault="00F851B5" w:rsidP="00F851B5">
      <w:pPr>
        <w:pStyle w:val="Titre2"/>
      </w:pPr>
      <w:r>
        <w:t>Gestion de projet</w:t>
      </w:r>
    </w:p>
    <w:p w:rsidR="00F851B5" w:rsidRDefault="00F851B5" w:rsidP="00F851B5">
      <w:pPr>
        <w:sectPr w:rsidR="00F851B5" w:rsidSect="000A6EED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</w:p>
    <w:p w:rsidR="00F851B5" w:rsidRPr="003F0C67" w:rsidRDefault="00F851B5" w:rsidP="00F851B5">
      <w:pPr>
        <w:pStyle w:val="Titre1"/>
      </w:pPr>
      <w:r>
        <w:lastRenderedPageBreak/>
        <w:t>Conclusion</w:t>
      </w:r>
    </w:p>
    <w:p w:rsidR="00F851B5" w:rsidRPr="00854A07" w:rsidRDefault="00F851B5" w:rsidP="00F851B5">
      <w:pPr>
        <w:pStyle w:val="Paragraphe"/>
      </w:pPr>
      <w:r w:rsidRPr="00854A07">
        <w:fldChar w:fldCharType="begin"/>
      </w:r>
      <w:r w:rsidRPr="00854A07">
        <w:instrText xml:space="preserve"> MACR</w:instrText>
      </w:r>
      <w:r>
        <w:instrText>OBUTTON [NOMACRO] Présentez une analyse du résultat</w:instrText>
      </w:r>
      <w:r>
        <w:instrText>: Sections données à titre indicatif.</w:instrText>
      </w:r>
      <w:r w:rsidRPr="00854A07">
        <w:instrText xml:space="preserve">] </w:instrText>
      </w:r>
      <w:r w:rsidRPr="00854A07">
        <w:fldChar w:fldCharType="end"/>
      </w:r>
    </w:p>
    <w:p w:rsidR="00F851B5" w:rsidRPr="00F851B5" w:rsidRDefault="00F851B5" w:rsidP="00F851B5">
      <w:pPr>
        <w:pStyle w:val="Titre2"/>
      </w:pPr>
      <w:r>
        <w:t>Résultat obtenu</w:t>
      </w:r>
    </w:p>
    <w:p w:rsidR="00F851B5" w:rsidRDefault="00F851B5" w:rsidP="00F851B5"/>
    <w:p w:rsidR="00F851B5" w:rsidRPr="00F851B5" w:rsidRDefault="00F851B5" w:rsidP="00F851B5">
      <w:pPr>
        <w:pStyle w:val="Titre2"/>
      </w:pPr>
      <w:r>
        <w:t>Analyse critique</w:t>
      </w:r>
    </w:p>
    <w:p w:rsidR="00F851B5" w:rsidRDefault="00F851B5" w:rsidP="00F851B5"/>
    <w:p w:rsidR="00F851B5" w:rsidRDefault="00F851B5" w:rsidP="00F851B5">
      <w:pPr>
        <w:pStyle w:val="Titre2"/>
      </w:pPr>
      <w:r>
        <w:t>Perspectives</w:t>
      </w:r>
    </w:p>
    <w:p w:rsidR="00F851B5" w:rsidRDefault="00F851B5" w:rsidP="00F851B5"/>
    <w:p w:rsidR="00F851B5" w:rsidRDefault="00F851B5" w:rsidP="00F851B5">
      <w:pPr>
        <w:pStyle w:val="Titre2"/>
        <w:sectPr w:rsidR="00F851B5" w:rsidSect="000A6EED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  <w:r>
        <w:t>Apports personnels</w:t>
      </w:r>
    </w:p>
    <w:p w:rsidR="00F851B5" w:rsidRPr="003F0C67" w:rsidRDefault="00F851B5" w:rsidP="00F851B5">
      <w:pPr>
        <w:pStyle w:val="Titre1"/>
      </w:pPr>
      <w:r>
        <w:lastRenderedPageBreak/>
        <w:tab/>
        <w:t>Annexes</w:t>
      </w:r>
    </w:p>
    <w:p w:rsidR="00F851B5" w:rsidRPr="00854A07" w:rsidRDefault="00F851B5" w:rsidP="00F851B5">
      <w:pPr>
        <w:pStyle w:val="Paragraphe"/>
      </w:pPr>
      <w:r w:rsidRPr="00854A07">
        <w:fldChar w:fldCharType="begin"/>
      </w:r>
      <w:r w:rsidRPr="00854A07">
        <w:instrText xml:space="preserve"> MACR</w:instrText>
      </w:r>
      <w:r>
        <w:instrText>OBUTTON [NOMACRO] P</w:instrText>
      </w:r>
      <w:r>
        <w:instrText>résentez vos annexes</w:instrText>
      </w:r>
      <w:r>
        <w:instrText>.</w:instrText>
      </w:r>
      <w:r w:rsidRPr="00854A07">
        <w:instrText xml:space="preserve">] </w:instrText>
      </w:r>
      <w:r w:rsidRPr="00854A07">
        <w:fldChar w:fldCharType="end"/>
      </w:r>
    </w:p>
    <w:p w:rsidR="00F851B5" w:rsidRPr="00F851B5" w:rsidRDefault="00F851B5" w:rsidP="00F851B5">
      <w:pPr>
        <w:pStyle w:val="Titre2"/>
      </w:pPr>
      <w:r>
        <w:t>Annexe 1</w:t>
      </w:r>
    </w:p>
    <w:p w:rsidR="00F851B5" w:rsidRDefault="00F851B5" w:rsidP="00F851B5"/>
    <w:p w:rsidR="00F851B5" w:rsidRPr="00F851B5" w:rsidRDefault="00F851B5" w:rsidP="00F851B5">
      <w:pPr>
        <w:pStyle w:val="Titre2"/>
      </w:pPr>
      <w:r>
        <w:t>Annexe 2</w:t>
      </w:r>
    </w:p>
    <w:p w:rsidR="00F851B5" w:rsidRDefault="00F851B5" w:rsidP="00F851B5">
      <w:pPr>
        <w:sectPr w:rsidR="00F851B5" w:rsidSect="000A6EED">
          <w:pgSz w:w="12240" w:h="15840" w:code="1"/>
          <w:pgMar w:top="1559" w:right="1559" w:bottom="1559" w:left="1559" w:header="567" w:footer="567" w:gutter="0"/>
          <w:cols w:space="720"/>
          <w:noEndnote/>
          <w:docGrid w:linePitch="326"/>
        </w:sectPr>
      </w:pPr>
    </w:p>
    <w:p w:rsidR="00F851B5" w:rsidRDefault="00F851B5" w:rsidP="00F851B5">
      <w:pPr>
        <w:pStyle w:val="Titre1"/>
      </w:pPr>
      <w:r>
        <w:lastRenderedPageBreak/>
        <w:tab/>
      </w:r>
      <w:r>
        <w:t>Bibliographie</w:t>
      </w:r>
    </w:p>
    <w:p w:rsidR="00F851B5" w:rsidRDefault="00F851B5" w:rsidP="00F851B5">
      <w:pPr>
        <w:pStyle w:val="Bibliographieitem"/>
      </w:pPr>
      <w:r>
        <w:t>Nom, A., Voici un exemple de référence bibliographique que vous pouvez effacer, Paris : Gallimard, 1958. 230p.</w:t>
      </w:r>
    </w:p>
    <w:p w:rsidR="00F851B5" w:rsidRDefault="00F851B5" w:rsidP="00F851B5">
      <w:pPr>
        <w:pStyle w:val="Bibliographieitem"/>
      </w:pPr>
    </w:p>
    <w:p w:rsidR="00F851B5" w:rsidRPr="00F52B70" w:rsidRDefault="00F851B5" w:rsidP="00F851B5">
      <w:pPr>
        <w:pStyle w:val="Bibliographieitem"/>
      </w:pPr>
      <w:r w:rsidRPr="00F52B70">
        <w:t>[Pour les utilisateurs d’</w:t>
      </w:r>
      <w:proofErr w:type="spellStart"/>
      <w:r w:rsidRPr="00F52B70">
        <w:t>EndNote</w:t>
      </w:r>
      <w:proofErr w:type="spellEnd"/>
      <w:r w:rsidRPr="00F52B70">
        <w:t xml:space="preserve"> X7 et plus, la bibliographie générée automatiquement par ce logiciel apparaît normalement à la fin du document. Il faut donc la sélectionner, la couper (Ctrl-X) et la coller (Ctrl-V) à cet endroit, avant la section des Annexes. Une fois déplacée, elle restera au bon endroit, même si vous faites des mises à jour. Pour les utilisateurs d’</w:t>
      </w:r>
      <w:proofErr w:type="spellStart"/>
      <w:r w:rsidRPr="00F52B70">
        <w:t>EndNote</w:t>
      </w:r>
      <w:proofErr w:type="spellEnd"/>
      <w:r w:rsidRPr="00F52B70">
        <w:t xml:space="preserve"> X6 et moins, il faut faire cette étape à la toute fin de votre travail car à chaque mise à jour de votre bibliographie, elle se déplacera à nouveau à la fin de votre document.</w:t>
      </w:r>
    </w:p>
    <w:p w:rsidR="00F851B5" w:rsidRPr="00F52B70" w:rsidRDefault="00F851B5" w:rsidP="00F851B5">
      <w:pPr>
        <w:pStyle w:val="Bibliographieitem"/>
      </w:pPr>
      <w:r w:rsidRPr="00F52B70">
        <w:t xml:space="preserve">Pour toutes les versions de </w:t>
      </w:r>
      <w:proofErr w:type="spellStart"/>
      <w:r w:rsidRPr="00F52B70">
        <w:t>EndNote</w:t>
      </w:r>
      <w:proofErr w:type="spellEnd"/>
      <w:r w:rsidRPr="00F52B70">
        <w:t xml:space="preserve">, une fois que la bibliographie est créée, il faut modifier le style </w:t>
      </w:r>
      <w:proofErr w:type="spellStart"/>
      <w:r w:rsidRPr="00F52B70">
        <w:t>EndNote</w:t>
      </w:r>
      <w:proofErr w:type="spellEnd"/>
      <w:r w:rsidRPr="00F52B70">
        <w:t xml:space="preserve"> </w:t>
      </w:r>
      <w:proofErr w:type="spellStart"/>
      <w:r w:rsidRPr="00F52B70">
        <w:t>Bibliography</w:t>
      </w:r>
      <w:proofErr w:type="spellEnd"/>
      <w:r w:rsidRPr="00F52B70">
        <w:t xml:space="preserve"> pour avoir un interligne 1.5]</w:t>
      </w:r>
    </w:p>
    <w:p w:rsidR="00F851B5" w:rsidRPr="00F52B70" w:rsidRDefault="00F851B5" w:rsidP="00F851B5">
      <w:pPr>
        <w:pStyle w:val="Bibliographieitem"/>
      </w:pPr>
    </w:p>
    <w:p w:rsidR="00F851B5" w:rsidRDefault="00F851B5" w:rsidP="00F851B5">
      <w:pPr>
        <w:pStyle w:val="Bibliographieitem"/>
      </w:pPr>
      <w:r w:rsidRPr="00F52B70">
        <w:t xml:space="preserve">[Pour les utilisateurs de </w:t>
      </w:r>
      <w:proofErr w:type="spellStart"/>
      <w:r w:rsidRPr="00F52B70">
        <w:t>Zotero</w:t>
      </w:r>
      <w:proofErr w:type="spellEnd"/>
      <w:r w:rsidRPr="00F52B70">
        <w:t>, insérer la bibliographie ici. Une fois que la bibliographie est créée, il faut modifier le style Bibliographie pour avoir un interligne 1.5]</w:t>
      </w:r>
    </w:p>
    <w:p w:rsidR="00F851B5" w:rsidRDefault="00F851B5" w:rsidP="00F851B5">
      <w:r>
        <w:br w:type="page"/>
      </w:r>
    </w:p>
    <w:p w:rsidR="00F851B5" w:rsidRDefault="00F851B5" w:rsidP="00F851B5">
      <w:pPr>
        <w:pStyle w:val="Titre1"/>
      </w:pPr>
      <w:r>
        <w:lastRenderedPageBreak/>
        <w:t>Liste des sigles et abréviations</w:t>
      </w:r>
    </w:p>
    <w:p w:rsidR="00F851B5" w:rsidRDefault="00F851B5" w:rsidP="00F851B5">
      <w:r>
        <w:t>J.O. : Jeux olympiques</w:t>
      </w:r>
    </w:p>
    <w:p w:rsidR="00F851B5" w:rsidRDefault="00F851B5" w:rsidP="00F851B5">
      <w:r>
        <w:t>SA : Société anonyme</w:t>
      </w:r>
    </w:p>
    <w:p w:rsidR="00F851B5" w:rsidRDefault="00F851B5" w:rsidP="00F851B5">
      <w:r>
        <w:t>TGV : Train à grande vitesse</w:t>
      </w:r>
    </w:p>
    <w:p w:rsidR="00F851B5" w:rsidRDefault="00F851B5" w:rsidP="00F851B5">
      <w:r>
        <w:t>Adj. : Adjectif</w:t>
      </w:r>
    </w:p>
    <w:p w:rsidR="00F851B5" w:rsidRDefault="00F851B5" w:rsidP="00F851B5">
      <w:r>
        <w:t>Art. : Article</w:t>
      </w:r>
    </w:p>
    <w:p w:rsidR="00F851B5" w:rsidRDefault="00F851B5" w:rsidP="00F851B5">
      <w:r>
        <w:t>Etc. : Et cætera</w:t>
      </w:r>
    </w:p>
    <w:p w:rsidR="00F851B5" w:rsidRDefault="00F851B5" w:rsidP="00F851B5">
      <w:pPr>
        <w:pStyle w:val="Titre1"/>
      </w:pPr>
      <w:r>
        <w:br w:type="page"/>
      </w:r>
    </w:p>
    <w:p w:rsidR="00F851B5" w:rsidRDefault="00F851B5" w:rsidP="00F851B5"/>
    <w:p w:rsidR="00A6294C" w:rsidRDefault="00A6294C" w:rsidP="00F851B5">
      <w:pPr>
        <w:pStyle w:val="Titre1"/>
      </w:pPr>
      <w:r w:rsidRPr="00F851B5">
        <w:t>Résumé</w:t>
      </w:r>
      <w:bookmarkEnd w:id="1"/>
      <w:bookmarkEnd w:id="2"/>
      <w:bookmarkEnd w:id="3"/>
      <w:bookmarkEnd w:id="4"/>
    </w:p>
    <w:p w:rsidR="00A6294C" w:rsidRDefault="00A6294C" w:rsidP="00F851B5">
      <w:pPr>
        <w:pStyle w:val="Paragraphe"/>
      </w:pPr>
      <w:r>
        <w:fldChar w:fldCharType="begin"/>
      </w:r>
      <w:r>
        <w:instrText xml:space="preserve"> MACROBUTTON [NOMACRO] [Tapez ici votre résumé en français] </w:instrText>
      </w:r>
      <w:r>
        <w:fldChar w:fldCharType="end"/>
      </w:r>
    </w:p>
    <w:p w:rsidR="00A6294C" w:rsidRDefault="00A6294C" w:rsidP="00F851B5">
      <w:bookmarkStart w:id="5" w:name="_Toc437059910"/>
      <w:bookmarkStart w:id="6" w:name="_Toc437059941"/>
      <w:bookmarkStart w:id="7" w:name="_Toc437059961"/>
      <w:bookmarkStart w:id="8" w:name="_Toc437060011"/>
      <w:r>
        <w:rPr>
          <w:b/>
          <w:bCs/>
        </w:rPr>
        <w:t>Mots-clés</w:t>
      </w:r>
      <w:r>
        <w:t xml:space="preserve"> : </w:t>
      </w:r>
      <w:r>
        <w:fldChar w:fldCharType="begin"/>
      </w:r>
      <w:r>
        <w:instrText xml:space="preserve"> MACROBUTTON [NOMACRO] [Inscrivez ici vos mots-clés séparés par des virgules] </w:instrText>
      </w:r>
      <w:r>
        <w:fldChar w:fldCharType="end"/>
      </w:r>
    </w:p>
    <w:p w:rsidR="00A6294C" w:rsidRDefault="00A6294C" w:rsidP="00F851B5">
      <w:pPr>
        <w:pStyle w:val="Titre1"/>
      </w:pPr>
      <w:r>
        <w:t>Abstract</w:t>
      </w:r>
    </w:p>
    <w:p w:rsidR="00A6294C" w:rsidRDefault="00A6294C" w:rsidP="00F851B5">
      <w:pPr>
        <w:pStyle w:val="Paragraphe"/>
      </w:pPr>
      <w:r>
        <w:fldChar w:fldCharType="begin"/>
      </w:r>
      <w:r>
        <w:instrText xml:space="preserve"> MACROBUTTON [NOMACRO] [Tapez ici votre résumé en anglais] </w:instrText>
      </w:r>
      <w:r>
        <w:fldChar w:fldCharType="end"/>
      </w:r>
    </w:p>
    <w:p w:rsidR="00A6294C" w:rsidRDefault="00A6294C" w:rsidP="00F851B5">
      <w:r>
        <w:rPr>
          <w:b/>
          <w:bCs/>
        </w:rPr>
        <w:t>Keywords</w:t>
      </w:r>
      <w:r>
        <w:t xml:space="preserve"> : </w:t>
      </w:r>
      <w:r>
        <w:fldChar w:fldCharType="begin"/>
      </w:r>
      <w:r>
        <w:instrText xml:space="preserve"> MACROBUTTON [NOMACRO] [Inscrivez ici vos mots-clés séparés par des virgules] </w:instrText>
      </w:r>
      <w:r>
        <w:fldChar w:fldCharType="end"/>
      </w:r>
      <w:bookmarkEnd w:id="5"/>
      <w:bookmarkEnd w:id="6"/>
      <w:bookmarkEnd w:id="7"/>
      <w:bookmarkEnd w:id="8"/>
    </w:p>
    <w:sectPr w:rsidR="00A6294C" w:rsidSect="001A1471">
      <w:headerReference w:type="default" r:id="rId13"/>
      <w:footerReference w:type="default" r:id="rId14"/>
      <w:pgSz w:w="12240" w:h="15840" w:code="1"/>
      <w:pgMar w:top="1559" w:right="1559" w:bottom="1559" w:left="1559" w:header="567" w:footer="567" w:gutter="0"/>
      <w:pgNumType w:fmt="lowerRoman"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5537" w:rsidRDefault="00895537" w:rsidP="00F851B5">
      <w:r>
        <w:separator/>
      </w:r>
    </w:p>
  </w:endnote>
  <w:endnote w:type="continuationSeparator" w:id="0">
    <w:p w:rsidR="00895537" w:rsidRDefault="00895537" w:rsidP="00F851B5">
      <w:r>
        <w:separator/>
      </w:r>
    </w:p>
  </w:endnote>
  <w:endnote w:type="continuationNotice" w:id="1">
    <w:p w:rsidR="00895537" w:rsidRDefault="00895537" w:rsidP="00F851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-727454738"/>
      <w:docPartObj>
        <w:docPartGallery w:val="Page Numbers (Bottom of Page)"/>
        <w:docPartUnique/>
      </w:docPartObj>
    </w:sdtPr>
    <w:sdtContent>
      <w:p w:rsidR="000A6EED" w:rsidRDefault="000A6EED" w:rsidP="00F851B5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0A6EED" w:rsidRDefault="000A6EED" w:rsidP="00F851B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6EED" w:rsidRPr="00F851B5" w:rsidRDefault="000A6EED" w:rsidP="00F851B5">
    <w:pPr>
      <w:pStyle w:val="Pieddepage"/>
      <w:tabs>
        <w:tab w:val="clear" w:pos="4320"/>
        <w:tab w:val="clear" w:pos="8640"/>
        <w:tab w:val="center" w:pos="4561"/>
      </w:tabs>
      <w:jc w:val="center"/>
      <w:rPr>
        <w:rStyle w:val="Numrodepage"/>
        <w:sz w:val="28"/>
      </w:rPr>
    </w:pPr>
    <w:r w:rsidRPr="00F851B5">
      <w:rPr>
        <w:rStyle w:val="Numrodepage"/>
        <w:sz w:val="28"/>
      </w:rPr>
      <w:t xml:space="preserve">Page </w:t>
    </w:r>
    <w:sdt>
      <w:sdtPr>
        <w:rPr>
          <w:rStyle w:val="Numrodepage"/>
          <w:sz w:val="28"/>
        </w:rPr>
        <w:id w:val="-2117123089"/>
        <w:docPartObj>
          <w:docPartGallery w:val="Page Numbers (Bottom of Page)"/>
          <w:docPartUnique/>
        </w:docPartObj>
      </w:sdtPr>
      <w:sdtContent>
        <w:r w:rsidRPr="00F851B5">
          <w:rPr>
            <w:rStyle w:val="Numrodepage"/>
            <w:sz w:val="28"/>
          </w:rPr>
          <w:fldChar w:fldCharType="begin"/>
        </w:r>
        <w:r w:rsidRPr="00F851B5">
          <w:rPr>
            <w:rStyle w:val="Numrodepage"/>
            <w:sz w:val="28"/>
          </w:rPr>
          <w:instrText xml:space="preserve"> PAGE </w:instrText>
        </w:r>
        <w:r w:rsidRPr="00F851B5">
          <w:rPr>
            <w:rStyle w:val="Numrodepage"/>
            <w:sz w:val="28"/>
          </w:rPr>
          <w:fldChar w:fldCharType="separate"/>
        </w:r>
        <w:r w:rsidRPr="00F851B5">
          <w:rPr>
            <w:rStyle w:val="Numrodepage"/>
            <w:noProof/>
            <w:sz w:val="28"/>
          </w:rPr>
          <w:t>v</w:t>
        </w:r>
        <w:r w:rsidRPr="00F851B5">
          <w:rPr>
            <w:rStyle w:val="Numrodepage"/>
            <w:sz w:val="28"/>
          </w:rPr>
          <w:fldChar w:fldCharType="end"/>
        </w:r>
        <w:r w:rsidR="00F851B5" w:rsidRPr="00F851B5">
          <w:rPr>
            <w:rStyle w:val="Numrodepage"/>
            <w:sz w:val="28"/>
          </w:rPr>
          <w:t xml:space="preserve"> sur </w:t>
        </w:r>
        <w:r w:rsidR="00F851B5" w:rsidRPr="00F851B5">
          <w:rPr>
            <w:rStyle w:val="Numrodepage"/>
            <w:sz w:val="28"/>
          </w:rPr>
          <w:fldChar w:fldCharType="begin"/>
        </w:r>
        <w:r w:rsidR="00F851B5" w:rsidRPr="00F851B5">
          <w:rPr>
            <w:rStyle w:val="Numrodepage"/>
            <w:sz w:val="28"/>
          </w:rPr>
          <w:instrText xml:space="preserve"> NUMPAGES  \* MERGEFORMAT </w:instrText>
        </w:r>
        <w:r w:rsidR="00F851B5" w:rsidRPr="00F851B5">
          <w:rPr>
            <w:rStyle w:val="Numrodepage"/>
            <w:sz w:val="28"/>
          </w:rPr>
          <w:fldChar w:fldCharType="separate"/>
        </w:r>
        <w:r w:rsidR="00F851B5" w:rsidRPr="00F851B5">
          <w:rPr>
            <w:rStyle w:val="Numrodepage"/>
            <w:noProof/>
            <w:sz w:val="28"/>
          </w:rPr>
          <w:t>12</w:t>
        </w:r>
        <w:r w:rsidR="00F851B5" w:rsidRPr="00F851B5">
          <w:rPr>
            <w:rStyle w:val="Numrodepage"/>
            <w:sz w:val="28"/>
          </w:rPr>
          <w:fldChar w:fldCharType="end"/>
        </w:r>
      </w:sdtContent>
    </w:sdt>
  </w:p>
  <w:p w:rsidR="00E80AA5" w:rsidRPr="00F851B5" w:rsidRDefault="00E80AA5" w:rsidP="00F851B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C71" w:rsidRDefault="00301C71" w:rsidP="00F851B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5537" w:rsidRDefault="00895537" w:rsidP="00F851B5">
      <w:r>
        <w:separator/>
      </w:r>
    </w:p>
  </w:footnote>
  <w:footnote w:type="continuationSeparator" w:id="0">
    <w:p w:rsidR="00895537" w:rsidRDefault="00895537" w:rsidP="00F851B5">
      <w:r>
        <w:separator/>
      </w:r>
    </w:p>
  </w:footnote>
  <w:footnote w:type="continuationNotice" w:id="1">
    <w:p w:rsidR="00895537" w:rsidRDefault="00895537" w:rsidP="00F851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51B5" w:rsidRDefault="00F851B5" w:rsidP="00F851B5">
    <w:pPr>
      <w:pStyle w:val="En-tte"/>
    </w:pPr>
    <w:r w:rsidRPr="00854A07">
      <w:fldChar w:fldCharType="begin"/>
    </w:r>
    <w:r w:rsidRPr="00854A07">
      <w:instrText xml:space="preserve"> MACR</w:instrText>
    </w:r>
    <w:r>
      <w:instrText xml:space="preserve">OBUTTON [NOMACRO] [Tapez ici votre </w:instrText>
    </w:r>
    <w:r>
      <w:instrText>nom et celui du projet</w:instrText>
    </w:r>
    <w:r>
      <w:instrText>.</w:instrText>
    </w:r>
    <w:r w:rsidRPr="00854A07">
      <w:instrText xml:space="preserve">] </w:instrText>
    </w:r>
    <w:r w:rsidRPr="00854A07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471" w:rsidRPr="001A1471" w:rsidRDefault="001A1471" w:rsidP="00F851B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C52D6"/>
    <w:multiLevelType w:val="multilevel"/>
    <w:tmpl w:val="636EF7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1843"/>
        </w:tabs>
        <w:ind w:left="1843" w:hanging="567"/>
      </w:pPr>
      <w:rPr>
        <w:rFonts w:ascii="Symbol" w:hAnsi="Symbol" w:hint="default"/>
      </w:rPr>
    </w:lvl>
    <w:lvl w:ilvl="3">
      <w:start w:val="1"/>
      <w:numFmt w:val="bullet"/>
      <w:lvlText w:val="»"/>
      <w:lvlJc w:val="left"/>
      <w:pPr>
        <w:tabs>
          <w:tab w:val="num" w:pos="2410"/>
        </w:tabs>
        <w:ind w:left="2410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298D37A2"/>
    <w:multiLevelType w:val="hybridMultilevel"/>
    <w:tmpl w:val="0A1877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710EF"/>
    <w:multiLevelType w:val="hybridMultilevel"/>
    <w:tmpl w:val="B06CD160"/>
    <w:lvl w:ilvl="0" w:tplc="D9A2CEA0">
      <w:start w:val="1"/>
      <w:numFmt w:val="decimal"/>
      <w:pStyle w:val="Figure"/>
      <w:lvlText w:val="Figure %1."/>
      <w:lvlJc w:val="lef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BB67568"/>
    <w:multiLevelType w:val="hybridMultilevel"/>
    <w:tmpl w:val="DD221732"/>
    <w:lvl w:ilvl="0" w:tplc="0C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ECC504F"/>
    <w:multiLevelType w:val="multilevel"/>
    <w:tmpl w:val="393AE1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843"/>
        </w:tabs>
        <w:ind w:left="1843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10"/>
        </w:tabs>
        <w:ind w:left="2410" w:hanging="567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7B664FD3"/>
    <w:multiLevelType w:val="hybridMultilevel"/>
    <w:tmpl w:val="12EEBCD8"/>
    <w:lvl w:ilvl="0" w:tplc="C210871E">
      <w:start w:val="1"/>
      <w:numFmt w:val="upperRoman"/>
      <w:pStyle w:val="Tableau"/>
      <w:lvlText w:val="Tableau %1."/>
      <w:lvlJc w:val="righ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16"/>
    <w:rsid w:val="00013234"/>
    <w:rsid w:val="00031CF6"/>
    <w:rsid w:val="00093F1A"/>
    <w:rsid w:val="000A2139"/>
    <w:rsid w:val="000A3627"/>
    <w:rsid w:val="000A55A3"/>
    <w:rsid w:val="000A6EED"/>
    <w:rsid w:val="000B5F1F"/>
    <w:rsid w:val="000D5EDE"/>
    <w:rsid w:val="00131DD5"/>
    <w:rsid w:val="001322F2"/>
    <w:rsid w:val="0015051C"/>
    <w:rsid w:val="0016760B"/>
    <w:rsid w:val="00175416"/>
    <w:rsid w:val="001A1471"/>
    <w:rsid w:val="001C2F73"/>
    <w:rsid w:val="001E25DE"/>
    <w:rsid w:val="001E4A49"/>
    <w:rsid w:val="001F395C"/>
    <w:rsid w:val="002131EE"/>
    <w:rsid w:val="00227B8E"/>
    <w:rsid w:val="00233DFD"/>
    <w:rsid w:val="00247399"/>
    <w:rsid w:val="00272259"/>
    <w:rsid w:val="00273608"/>
    <w:rsid w:val="002742E8"/>
    <w:rsid w:val="00284E29"/>
    <w:rsid w:val="00293C9C"/>
    <w:rsid w:val="00295ECF"/>
    <w:rsid w:val="002A497C"/>
    <w:rsid w:val="002B584D"/>
    <w:rsid w:val="002C0EE0"/>
    <w:rsid w:val="00301C71"/>
    <w:rsid w:val="00321C4A"/>
    <w:rsid w:val="00345CF3"/>
    <w:rsid w:val="003516BF"/>
    <w:rsid w:val="00384018"/>
    <w:rsid w:val="0038720D"/>
    <w:rsid w:val="00394E8B"/>
    <w:rsid w:val="003A052B"/>
    <w:rsid w:val="003C1DEE"/>
    <w:rsid w:val="003D70D6"/>
    <w:rsid w:val="003E1BDF"/>
    <w:rsid w:val="003F0C67"/>
    <w:rsid w:val="003F3175"/>
    <w:rsid w:val="00407BBF"/>
    <w:rsid w:val="004105C9"/>
    <w:rsid w:val="00412563"/>
    <w:rsid w:val="004142FB"/>
    <w:rsid w:val="00415646"/>
    <w:rsid w:val="00443665"/>
    <w:rsid w:val="00446178"/>
    <w:rsid w:val="00455B6F"/>
    <w:rsid w:val="00465668"/>
    <w:rsid w:val="00501235"/>
    <w:rsid w:val="0051563C"/>
    <w:rsid w:val="00521564"/>
    <w:rsid w:val="005316CE"/>
    <w:rsid w:val="00541358"/>
    <w:rsid w:val="00547EA9"/>
    <w:rsid w:val="005524A2"/>
    <w:rsid w:val="005557C1"/>
    <w:rsid w:val="00557FFD"/>
    <w:rsid w:val="0059149F"/>
    <w:rsid w:val="0059189D"/>
    <w:rsid w:val="00594C4D"/>
    <w:rsid w:val="005A438B"/>
    <w:rsid w:val="005B1DC9"/>
    <w:rsid w:val="005C1854"/>
    <w:rsid w:val="005C5298"/>
    <w:rsid w:val="005F2929"/>
    <w:rsid w:val="006055AD"/>
    <w:rsid w:val="006069E1"/>
    <w:rsid w:val="0061207B"/>
    <w:rsid w:val="006261F2"/>
    <w:rsid w:val="006411C1"/>
    <w:rsid w:val="006541DB"/>
    <w:rsid w:val="00655FFF"/>
    <w:rsid w:val="00657022"/>
    <w:rsid w:val="00673E35"/>
    <w:rsid w:val="00673F75"/>
    <w:rsid w:val="00676F90"/>
    <w:rsid w:val="006810E9"/>
    <w:rsid w:val="00691DA2"/>
    <w:rsid w:val="006D39BF"/>
    <w:rsid w:val="006E4A20"/>
    <w:rsid w:val="006F2990"/>
    <w:rsid w:val="00701CFF"/>
    <w:rsid w:val="00752D6B"/>
    <w:rsid w:val="00754F30"/>
    <w:rsid w:val="00757EB9"/>
    <w:rsid w:val="00776A17"/>
    <w:rsid w:val="00777431"/>
    <w:rsid w:val="00783196"/>
    <w:rsid w:val="0079007C"/>
    <w:rsid w:val="007A2B96"/>
    <w:rsid w:val="007A31AB"/>
    <w:rsid w:val="007B36FA"/>
    <w:rsid w:val="007D2CDE"/>
    <w:rsid w:val="007E52FD"/>
    <w:rsid w:val="007F5EB4"/>
    <w:rsid w:val="0080259D"/>
    <w:rsid w:val="0080500E"/>
    <w:rsid w:val="00836A36"/>
    <w:rsid w:val="00837440"/>
    <w:rsid w:val="00854A07"/>
    <w:rsid w:val="00895537"/>
    <w:rsid w:val="008C1F45"/>
    <w:rsid w:val="00924927"/>
    <w:rsid w:val="00935CF8"/>
    <w:rsid w:val="00955ADB"/>
    <w:rsid w:val="00961D7A"/>
    <w:rsid w:val="009647B2"/>
    <w:rsid w:val="009777B9"/>
    <w:rsid w:val="00980BFA"/>
    <w:rsid w:val="00992768"/>
    <w:rsid w:val="00996984"/>
    <w:rsid w:val="009C0004"/>
    <w:rsid w:val="009F4491"/>
    <w:rsid w:val="009F4ED5"/>
    <w:rsid w:val="00A16DF9"/>
    <w:rsid w:val="00A25E60"/>
    <w:rsid w:val="00A27B2C"/>
    <w:rsid w:val="00A35D13"/>
    <w:rsid w:val="00A404C8"/>
    <w:rsid w:val="00A4224D"/>
    <w:rsid w:val="00A42412"/>
    <w:rsid w:val="00A455E4"/>
    <w:rsid w:val="00A6294C"/>
    <w:rsid w:val="00AB1FC1"/>
    <w:rsid w:val="00AB7043"/>
    <w:rsid w:val="00AD0830"/>
    <w:rsid w:val="00AE09A5"/>
    <w:rsid w:val="00B008BE"/>
    <w:rsid w:val="00B30CD1"/>
    <w:rsid w:val="00B339A0"/>
    <w:rsid w:val="00B405DF"/>
    <w:rsid w:val="00B462FC"/>
    <w:rsid w:val="00B53853"/>
    <w:rsid w:val="00B83412"/>
    <w:rsid w:val="00B858C3"/>
    <w:rsid w:val="00B87038"/>
    <w:rsid w:val="00B9502E"/>
    <w:rsid w:val="00BA5D14"/>
    <w:rsid w:val="00BC2E75"/>
    <w:rsid w:val="00C11E89"/>
    <w:rsid w:val="00C14366"/>
    <w:rsid w:val="00C43EEC"/>
    <w:rsid w:val="00C6544B"/>
    <w:rsid w:val="00C66BFE"/>
    <w:rsid w:val="00C72D61"/>
    <w:rsid w:val="00C91BE6"/>
    <w:rsid w:val="00C92CD0"/>
    <w:rsid w:val="00C96FF4"/>
    <w:rsid w:val="00C97C02"/>
    <w:rsid w:val="00CB2FDC"/>
    <w:rsid w:val="00CD76AD"/>
    <w:rsid w:val="00CE2ECA"/>
    <w:rsid w:val="00CF084A"/>
    <w:rsid w:val="00CF6A2B"/>
    <w:rsid w:val="00D221D3"/>
    <w:rsid w:val="00D3718D"/>
    <w:rsid w:val="00D406B5"/>
    <w:rsid w:val="00D516D1"/>
    <w:rsid w:val="00D51C47"/>
    <w:rsid w:val="00D67F3C"/>
    <w:rsid w:val="00D7289B"/>
    <w:rsid w:val="00D76092"/>
    <w:rsid w:val="00DC77A2"/>
    <w:rsid w:val="00DF5C65"/>
    <w:rsid w:val="00E265E7"/>
    <w:rsid w:val="00E342BF"/>
    <w:rsid w:val="00E37B9B"/>
    <w:rsid w:val="00E66CD1"/>
    <w:rsid w:val="00E77480"/>
    <w:rsid w:val="00E80AA5"/>
    <w:rsid w:val="00E83F61"/>
    <w:rsid w:val="00EA4920"/>
    <w:rsid w:val="00ED127E"/>
    <w:rsid w:val="00EF7441"/>
    <w:rsid w:val="00F0563E"/>
    <w:rsid w:val="00F20AEF"/>
    <w:rsid w:val="00F27443"/>
    <w:rsid w:val="00F50213"/>
    <w:rsid w:val="00F52B70"/>
    <w:rsid w:val="00F579FF"/>
    <w:rsid w:val="00F649FC"/>
    <w:rsid w:val="00F8374B"/>
    <w:rsid w:val="00F851B5"/>
    <w:rsid w:val="00F912D5"/>
    <w:rsid w:val="00FB3EF4"/>
    <w:rsid w:val="00FD1858"/>
    <w:rsid w:val="00FD59C3"/>
    <w:rsid w:val="00FE4C6B"/>
    <w:rsid w:val="00F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9F9EEAF"/>
  <w15:chartTrackingRefBased/>
  <w15:docId w15:val="{C417E13B-3672-954E-9802-BA6C75CF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851B5"/>
    <w:rPr>
      <w:iCs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851B5"/>
    <w:pPr>
      <w:pBdr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pBdr>
      <w:shd w:val="clear" w:color="auto" w:fill="DFEBF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224E76" w:themeColor="accent2" w:themeShade="7F"/>
      <w:sz w:val="3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51B5"/>
    <w:pPr>
      <w:pBdr>
        <w:top w:val="single" w:sz="4" w:space="0" w:color="629DD1" w:themeColor="accent2"/>
        <w:left w:val="single" w:sz="48" w:space="2" w:color="629DD1" w:themeColor="accent2"/>
        <w:bottom w:val="single" w:sz="4" w:space="0" w:color="629DD1" w:themeColor="accent2"/>
        <w:right w:val="single" w:sz="4" w:space="4" w:color="629DD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3476B1" w:themeColor="accent2" w:themeShade="BF"/>
      <w:sz w:val="28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76092"/>
    <w:pPr>
      <w:pBdr>
        <w:left w:val="single" w:sz="48" w:space="2" w:color="629DD1" w:themeColor="accent2"/>
        <w:bottom w:val="single" w:sz="4" w:space="0" w:color="629DD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3476B1" w:themeColor="accent2" w:themeShade="BF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76092"/>
    <w:pPr>
      <w:pBdr>
        <w:left w:val="single" w:sz="4" w:space="2" w:color="629DD1" w:themeColor="accent2"/>
        <w:bottom w:val="single" w:sz="4" w:space="2" w:color="629DD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3476B1" w:themeColor="accent2" w:themeShade="BF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76092"/>
    <w:pPr>
      <w:pBdr>
        <w:left w:val="dotted" w:sz="4" w:space="2" w:color="629DD1" w:themeColor="accent2"/>
        <w:bottom w:val="dotted" w:sz="4" w:space="2" w:color="629DD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3476B1" w:themeColor="accent2" w:themeShade="BF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76092"/>
    <w:pPr>
      <w:pBdr>
        <w:bottom w:val="single" w:sz="4" w:space="2" w:color="C0D7E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476B1" w:themeColor="accent2" w:themeShade="BF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76092"/>
    <w:pPr>
      <w:pBdr>
        <w:bottom w:val="dotted" w:sz="4" w:space="2" w:color="A0C3E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3476B1" w:themeColor="accent2" w:themeShade="BF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76092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29DD1" w:themeColor="accent2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76092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29DD1" w:themeColor="accen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bliographieitem">
    <w:name w:val="Bibliographie_item"/>
    <w:basedOn w:val="Normal"/>
    <w:semiHidden/>
    <w:qFormat/>
    <w:pPr>
      <w:ind w:left="709" w:hanging="709"/>
    </w:pPr>
  </w:style>
  <w:style w:type="paragraph" w:customStyle="1" w:styleId="Equation">
    <w:name w:val="Equation"/>
    <w:basedOn w:val="Normal"/>
  </w:style>
  <w:style w:type="paragraph" w:styleId="TM2">
    <w:name w:val="toc 2"/>
    <w:basedOn w:val="Normal"/>
    <w:next w:val="Normal"/>
    <w:autoRedefine/>
    <w:uiPriority w:val="39"/>
    <w:pPr>
      <w:ind w:left="240"/>
    </w:pPr>
  </w:style>
  <w:style w:type="paragraph" w:styleId="TM3">
    <w:name w:val="toc 3"/>
    <w:basedOn w:val="Normal"/>
    <w:next w:val="Normal"/>
    <w:autoRedefine/>
    <w:uiPriority w:val="39"/>
    <w:pPr>
      <w:ind w:left="480"/>
    </w:pPr>
  </w:style>
  <w:style w:type="paragraph" w:styleId="TM4">
    <w:name w:val="toc 4"/>
    <w:basedOn w:val="Normal"/>
    <w:next w:val="Normal"/>
    <w:autoRedefine/>
    <w:semiHidden/>
    <w:pPr>
      <w:ind w:left="720"/>
    </w:pPr>
  </w:style>
  <w:style w:type="paragraph" w:styleId="TM5">
    <w:name w:val="toc 5"/>
    <w:basedOn w:val="Normal"/>
    <w:next w:val="Normal"/>
    <w:autoRedefine/>
    <w:semiHidden/>
    <w:pPr>
      <w:ind w:left="960"/>
    </w:pPr>
  </w:style>
  <w:style w:type="paragraph" w:styleId="TM6">
    <w:name w:val="toc 6"/>
    <w:basedOn w:val="Normal"/>
    <w:next w:val="Normal"/>
    <w:autoRedefine/>
    <w:semiHidden/>
    <w:pPr>
      <w:ind w:left="1200"/>
    </w:pPr>
  </w:style>
  <w:style w:type="paragraph" w:styleId="TM7">
    <w:name w:val="toc 7"/>
    <w:basedOn w:val="Normal"/>
    <w:next w:val="Normal"/>
    <w:autoRedefine/>
    <w:semiHidden/>
    <w:pPr>
      <w:ind w:left="1440"/>
    </w:pPr>
  </w:style>
  <w:style w:type="paragraph" w:styleId="TM8">
    <w:name w:val="toc 8"/>
    <w:basedOn w:val="Normal"/>
    <w:next w:val="Normal"/>
    <w:autoRedefine/>
    <w:semiHidden/>
    <w:pPr>
      <w:ind w:left="1680"/>
    </w:pPr>
  </w:style>
  <w:style w:type="paragraph" w:styleId="TM9">
    <w:name w:val="toc 9"/>
    <w:basedOn w:val="Normal"/>
    <w:next w:val="Normal"/>
    <w:autoRedefine/>
    <w:semiHidden/>
    <w:pPr>
      <w:ind w:left="1920"/>
    </w:pPr>
  </w:style>
  <w:style w:type="paragraph" w:customStyle="1" w:styleId="Figure">
    <w:name w:val="Figure"/>
    <w:basedOn w:val="Lgende"/>
    <w:next w:val="Paragraphe"/>
    <w:uiPriority w:val="1"/>
    <w:rsid w:val="00465668"/>
    <w:pPr>
      <w:numPr>
        <w:numId w:val="6"/>
      </w:numPr>
      <w:spacing w:after="240" w:line="240" w:lineRule="auto"/>
      <w:ind w:left="284" w:right="284" w:firstLine="0"/>
      <w:jc w:val="center"/>
    </w:pPr>
  </w:style>
  <w:style w:type="paragraph" w:styleId="Lgende">
    <w:name w:val="caption"/>
    <w:basedOn w:val="Normal"/>
    <w:next w:val="Normal"/>
    <w:uiPriority w:val="35"/>
    <w:unhideWhenUsed/>
    <w:qFormat/>
    <w:rsid w:val="00D76092"/>
    <w:rPr>
      <w:b/>
      <w:bCs/>
      <w:color w:val="3476B1" w:themeColor="accent2" w:themeShade="BF"/>
      <w:sz w:val="18"/>
      <w:szCs w:val="18"/>
    </w:rPr>
  </w:style>
  <w:style w:type="paragraph" w:customStyle="1" w:styleId="Paragraphe">
    <w:name w:val="Paragraphe"/>
    <w:basedOn w:val="Normal"/>
    <w:qFormat/>
    <w:rsid w:val="00854A07"/>
    <w:pPr>
      <w:spacing w:before="120" w:after="120"/>
      <w:ind w:firstLine="709"/>
    </w:pPr>
  </w:style>
  <w:style w:type="paragraph" w:customStyle="1" w:styleId="Paragraphesuite">
    <w:name w:val="Paragraphe_suite"/>
    <w:basedOn w:val="Paragraphe"/>
    <w:next w:val="Paragraphe"/>
    <w:pPr>
      <w:ind w:firstLine="0"/>
    </w:pPr>
  </w:style>
  <w:style w:type="paragraph" w:customStyle="1" w:styleId="Annexe">
    <w:name w:val="Annexe"/>
    <w:basedOn w:val="Lgende"/>
    <w:unhideWhenUsed/>
    <w:rsid w:val="009F4ED5"/>
  </w:style>
  <w:style w:type="paragraph" w:customStyle="1" w:styleId="Graphique">
    <w:name w:val="Graphique"/>
    <w:basedOn w:val="Lgende"/>
    <w:rsid w:val="009F4ED5"/>
  </w:style>
  <w:style w:type="paragraph" w:customStyle="1" w:styleId="Tableau">
    <w:name w:val="Tableau"/>
    <w:basedOn w:val="Lgende"/>
    <w:next w:val="Paragraphe"/>
    <w:uiPriority w:val="1"/>
    <w:rsid w:val="00465668"/>
    <w:pPr>
      <w:numPr>
        <w:numId w:val="7"/>
      </w:numPr>
      <w:spacing w:before="60" w:after="240" w:line="240" w:lineRule="auto"/>
      <w:ind w:left="284" w:right="284" w:firstLine="0"/>
      <w:jc w:val="center"/>
    </w:pPr>
  </w:style>
  <w:style w:type="character" w:styleId="Lienhypertexte">
    <w:name w:val="Hyperlink"/>
    <w:uiPriority w:val="99"/>
    <w:unhideWhenUsed/>
    <w:rsid w:val="007D2CDE"/>
    <w:rPr>
      <w:color w:val="0563C1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A455E4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A455E4"/>
    <w:rPr>
      <w:sz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455E4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A455E4"/>
    <w:rPr>
      <w:sz w:val="24"/>
      <w:lang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415646"/>
    <w:rPr>
      <w:sz w:val="20"/>
    </w:rPr>
  </w:style>
  <w:style w:type="character" w:customStyle="1" w:styleId="NotedebasdepageCar">
    <w:name w:val="Note de bas de page Car"/>
    <w:link w:val="Notedebasdepage"/>
    <w:semiHidden/>
    <w:rsid w:val="00415646"/>
    <w:rPr>
      <w:lang w:eastAsia="fr-FR"/>
    </w:rPr>
  </w:style>
  <w:style w:type="character" w:styleId="Appelnotedebasdep">
    <w:name w:val="footnote reference"/>
    <w:semiHidden/>
    <w:unhideWhenUsed/>
    <w:rsid w:val="00415646"/>
    <w:rPr>
      <w:vertAlign w:val="superscript"/>
    </w:rPr>
  </w:style>
  <w:style w:type="paragraph" w:styleId="Notedefin">
    <w:name w:val="endnote text"/>
    <w:basedOn w:val="Normal"/>
    <w:link w:val="NotedefinCar"/>
    <w:semiHidden/>
    <w:unhideWhenUsed/>
    <w:rsid w:val="00E265E7"/>
    <w:rPr>
      <w:sz w:val="20"/>
    </w:rPr>
  </w:style>
  <w:style w:type="character" w:customStyle="1" w:styleId="NotedefinCar">
    <w:name w:val="Note de fin Car"/>
    <w:link w:val="Notedefin"/>
    <w:semiHidden/>
    <w:rsid w:val="00E265E7"/>
    <w:rPr>
      <w:lang w:eastAsia="fr-FR"/>
    </w:rPr>
  </w:style>
  <w:style w:type="character" w:styleId="Appeldenotedefin">
    <w:name w:val="endnote reference"/>
    <w:semiHidden/>
    <w:unhideWhenUsed/>
    <w:rsid w:val="00E265E7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D76092"/>
    <w:rPr>
      <w:i/>
      <w:iCs w:val="0"/>
      <w:color w:val="3476B1" w:themeColor="accent2" w:themeShade="BF"/>
    </w:rPr>
  </w:style>
  <w:style w:type="character" w:customStyle="1" w:styleId="CitationCar">
    <w:name w:val="Citation Car"/>
    <w:basedOn w:val="Policepardfaut"/>
    <w:link w:val="Citation"/>
    <w:uiPriority w:val="29"/>
    <w:rsid w:val="00D76092"/>
    <w:rPr>
      <w:color w:val="3476B1" w:themeColor="accent2" w:themeShade="BF"/>
      <w:sz w:val="20"/>
      <w:szCs w:val="20"/>
    </w:rPr>
  </w:style>
  <w:style w:type="paragraph" w:styleId="Tabledesillustrations">
    <w:name w:val="table of figures"/>
    <w:basedOn w:val="Normal"/>
    <w:next w:val="Normal"/>
    <w:uiPriority w:val="99"/>
    <w:unhideWhenUsed/>
    <w:rsid w:val="002C0EE0"/>
  </w:style>
  <w:style w:type="paragraph" w:styleId="TM1">
    <w:name w:val="toc 1"/>
    <w:basedOn w:val="Normal"/>
    <w:next w:val="Normal"/>
    <w:autoRedefine/>
    <w:uiPriority w:val="39"/>
    <w:unhideWhenUsed/>
    <w:rsid w:val="00D76092"/>
    <w:pPr>
      <w:spacing w:after="100"/>
    </w:pPr>
  </w:style>
  <w:style w:type="character" w:customStyle="1" w:styleId="Titre1Car">
    <w:name w:val="Titre 1 Car"/>
    <w:basedOn w:val="Policepardfaut"/>
    <w:link w:val="Titre1"/>
    <w:uiPriority w:val="9"/>
    <w:rsid w:val="00F851B5"/>
    <w:rPr>
      <w:rFonts w:asciiTheme="majorHAnsi" w:eastAsiaTheme="majorEastAsia" w:hAnsiTheme="majorHAnsi" w:cstheme="majorBidi"/>
      <w:b/>
      <w:bCs/>
      <w:i/>
      <w:iCs/>
      <w:color w:val="224E76" w:themeColor="accent2" w:themeShade="7F"/>
      <w:sz w:val="32"/>
      <w:shd w:val="clear" w:color="auto" w:fill="DFEBF5" w:themeFill="accent2" w:themeFillTint="33"/>
    </w:rPr>
  </w:style>
  <w:style w:type="character" w:customStyle="1" w:styleId="Titre2Car">
    <w:name w:val="Titre 2 Car"/>
    <w:basedOn w:val="Policepardfaut"/>
    <w:link w:val="Titre2"/>
    <w:uiPriority w:val="9"/>
    <w:rsid w:val="00F851B5"/>
    <w:rPr>
      <w:rFonts w:asciiTheme="majorHAnsi" w:eastAsiaTheme="majorEastAsia" w:hAnsiTheme="majorHAnsi" w:cstheme="majorBidi"/>
      <w:b/>
      <w:bCs/>
      <w:i/>
      <w:iCs/>
      <w:color w:val="3476B1" w:themeColor="accent2" w:themeShade="BF"/>
      <w:sz w:val="28"/>
    </w:rPr>
  </w:style>
  <w:style w:type="character" w:customStyle="1" w:styleId="Titre3Car">
    <w:name w:val="Titre 3 Car"/>
    <w:basedOn w:val="Policepardfaut"/>
    <w:link w:val="Titre3"/>
    <w:uiPriority w:val="9"/>
    <w:rsid w:val="00D76092"/>
    <w:rPr>
      <w:rFonts w:asciiTheme="majorHAnsi" w:eastAsiaTheme="majorEastAsia" w:hAnsiTheme="majorHAnsi" w:cstheme="majorBidi"/>
      <w:b/>
      <w:bCs/>
      <w:i/>
      <w:iCs/>
      <w:color w:val="3476B1" w:themeColor="accent2" w:themeShade="BF"/>
    </w:rPr>
  </w:style>
  <w:style w:type="character" w:customStyle="1" w:styleId="Titre4Car">
    <w:name w:val="Titre 4 Car"/>
    <w:basedOn w:val="Policepardfaut"/>
    <w:link w:val="Titre4"/>
    <w:uiPriority w:val="9"/>
    <w:rsid w:val="00D76092"/>
    <w:rPr>
      <w:rFonts w:asciiTheme="majorHAnsi" w:eastAsiaTheme="majorEastAsia" w:hAnsiTheme="majorHAnsi" w:cstheme="majorBidi"/>
      <w:b/>
      <w:bCs/>
      <w:i/>
      <w:iCs/>
      <w:color w:val="3476B1" w:themeColor="accent2" w:themeShade="BF"/>
    </w:rPr>
  </w:style>
  <w:style w:type="character" w:customStyle="1" w:styleId="Titre5Car">
    <w:name w:val="Titre 5 Car"/>
    <w:basedOn w:val="Policepardfaut"/>
    <w:link w:val="Titre5"/>
    <w:uiPriority w:val="9"/>
    <w:rsid w:val="00D76092"/>
    <w:rPr>
      <w:rFonts w:asciiTheme="majorHAnsi" w:eastAsiaTheme="majorEastAsia" w:hAnsiTheme="majorHAnsi" w:cstheme="majorBidi"/>
      <w:b/>
      <w:bCs/>
      <w:i/>
      <w:iCs/>
      <w:color w:val="3476B1" w:themeColor="accent2" w:themeShade="BF"/>
    </w:rPr>
  </w:style>
  <w:style w:type="character" w:customStyle="1" w:styleId="Titre6Car">
    <w:name w:val="Titre 6 Car"/>
    <w:basedOn w:val="Policepardfaut"/>
    <w:link w:val="Titre6"/>
    <w:uiPriority w:val="9"/>
    <w:rsid w:val="00D76092"/>
    <w:rPr>
      <w:rFonts w:asciiTheme="majorHAnsi" w:eastAsiaTheme="majorEastAsia" w:hAnsiTheme="majorHAnsi" w:cstheme="majorBidi"/>
      <w:i/>
      <w:iCs/>
      <w:color w:val="3476B1" w:themeColor="accent2" w:themeShade="BF"/>
    </w:rPr>
  </w:style>
  <w:style w:type="character" w:customStyle="1" w:styleId="Titre7Car">
    <w:name w:val="Titre 7 Car"/>
    <w:basedOn w:val="Policepardfaut"/>
    <w:link w:val="Titre7"/>
    <w:uiPriority w:val="9"/>
    <w:rsid w:val="00D76092"/>
    <w:rPr>
      <w:rFonts w:asciiTheme="majorHAnsi" w:eastAsiaTheme="majorEastAsia" w:hAnsiTheme="majorHAnsi" w:cstheme="majorBidi"/>
      <w:i/>
      <w:iCs/>
      <w:color w:val="3476B1" w:themeColor="accent2" w:themeShade="BF"/>
    </w:rPr>
  </w:style>
  <w:style w:type="character" w:customStyle="1" w:styleId="Titre8Car">
    <w:name w:val="Titre 8 Car"/>
    <w:basedOn w:val="Policepardfaut"/>
    <w:link w:val="Titre8"/>
    <w:uiPriority w:val="9"/>
    <w:rsid w:val="00D76092"/>
    <w:rPr>
      <w:rFonts w:asciiTheme="majorHAnsi" w:eastAsiaTheme="majorEastAsia" w:hAnsiTheme="majorHAnsi" w:cstheme="majorBidi"/>
      <w:i/>
      <w:iCs/>
      <w:color w:val="629DD1" w:themeColor="accent2"/>
    </w:rPr>
  </w:style>
  <w:style w:type="character" w:customStyle="1" w:styleId="Titre9Car">
    <w:name w:val="Titre 9 Car"/>
    <w:basedOn w:val="Policepardfaut"/>
    <w:link w:val="Titre9"/>
    <w:uiPriority w:val="9"/>
    <w:rsid w:val="00D76092"/>
    <w:rPr>
      <w:rFonts w:asciiTheme="majorHAnsi" w:eastAsiaTheme="majorEastAsia" w:hAnsiTheme="majorHAnsi" w:cstheme="majorBidi"/>
      <w:i/>
      <w:iCs/>
      <w:color w:val="629DD1" w:themeColor="accent2"/>
      <w:sz w:val="20"/>
      <w:szCs w:val="20"/>
    </w:rPr>
  </w:style>
  <w:style w:type="paragraph" w:styleId="Titre">
    <w:name w:val="Title"/>
    <w:basedOn w:val="Titre2"/>
    <w:next w:val="Normal"/>
    <w:link w:val="TitreCar"/>
    <w:uiPriority w:val="10"/>
    <w:qFormat/>
    <w:rsid w:val="00F851B5"/>
    <w:rPr>
      <w:sz w:val="24"/>
    </w:rPr>
  </w:style>
  <w:style w:type="character" w:customStyle="1" w:styleId="TitreCar">
    <w:name w:val="Titre Car"/>
    <w:basedOn w:val="Policepardfaut"/>
    <w:link w:val="Titre"/>
    <w:uiPriority w:val="10"/>
    <w:rsid w:val="00F851B5"/>
    <w:rPr>
      <w:rFonts w:asciiTheme="majorHAnsi" w:eastAsiaTheme="majorEastAsia" w:hAnsiTheme="majorHAnsi" w:cstheme="majorBidi"/>
      <w:b/>
      <w:bCs/>
      <w:i/>
      <w:iCs/>
      <w:color w:val="3476B1" w:themeColor="accent2" w:themeShade="BF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092"/>
    <w:pPr>
      <w:pBdr>
        <w:bottom w:val="dotted" w:sz="8" w:space="10" w:color="629DD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224E76" w:themeColor="accent2" w:themeShade="7F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D76092"/>
    <w:rPr>
      <w:rFonts w:asciiTheme="majorHAnsi" w:eastAsiaTheme="majorEastAsia" w:hAnsiTheme="majorHAnsi" w:cstheme="majorBidi"/>
      <w:i/>
      <w:iCs/>
      <w:color w:val="224E76" w:themeColor="accent2" w:themeShade="7F"/>
      <w:sz w:val="24"/>
      <w:szCs w:val="24"/>
    </w:rPr>
  </w:style>
  <w:style w:type="character" w:styleId="lev">
    <w:name w:val="Strong"/>
    <w:uiPriority w:val="22"/>
    <w:qFormat/>
    <w:rsid w:val="00D76092"/>
    <w:rPr>
      <w:b/>
      <w:bCs/>
      <w:spacing w:val="0"/>
    </w:rPr>
  </w:style>
  <w:style w:type="character" w:styleId="Accentuation">
    <w:name w:val="Emphasis"/>
    <w:uiPriority w:val="20"/>
    <w:qFormat/>
    <w:rsid w:val="00D76092"/>
    <w:rPr>
      <w:rFonts w:asciiTheme="majorHAnsi" w:eastAsiaTheme="majorEastAsia" w:hAnsiTheme="majorHAnsi" w:cstheme="majorBidi"/>
      <w:b/>
      <w:bCs/>
      <w:i/>
      <w:iCs/>
      <w:color w:val="629DD1" w:themeColor="accent2"/>
      <w:bdr w:val="single" w:sz="18" w:space="0" w:color="DFEBF5" w:themeColor="accent2" w:themeTint="33"/>
      <w:shd w:val="clear" w:color="auto" w:fill="DFEBF5" w:themeFill="accent2" w:themeFillTint="33"/>
    </w:rPr>
  </w:style>
  <w:style w:type="paragraph" w:styleId="Sansinterligne">
    <w:name w:val="No Spacing"/>
    <w:basedOn w:val="Normal"/>
    <w:uiPriority w:val="1"/>
    <w:qFormat/>
    <w:rsid w:val="00D7609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D76092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092"/>
    <w:pPr>
      <w:pBdr>
        <w:top w:val="dotted" w:sz="8" w:space="10" w:color="629DD1" w:themeColor="accent2"/>
        <w:bottom w:val="dotted" w:sz="8" w:space="10" w:color="629DD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29DD1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092"/>
    <w:rPr>
      <w:rFonts w:asciiTheme="majorHAnsi" w:eastAsiaTheme="majorEastAsia" w:hAnsiTheme="majorHAnsi" w:cstheme="majorBidi"/>
      <w:b/>
      <w:bCs/>
      <w:i/>
      <w:iCs/>
      <w:color w:val="629DD1" w:themeColor="accent2"/>
      <w:sz w:val="20"/>
      <w:szCs w:val="20"/>
    </w:rPr>
  </w:style>
  <w:style w:type="character" w:styleId="Emphaseple">
    <w:name w:val="Subtle Emphasis"/>
    <w:uiPriority w:val="19"/>
    <w:qFormat/>
    <w:rsid w:val="00D76092"/>
    <w:rPr>
      <w:rFonts w:asciiTheme="majorHAnsi" w:eastAsiaTheme="majorEastAsia" w:hAnsiTheme="majorHAnsi" w:cstheme="majorBidi"/>
      <w:i/>
      <w:iCs/>
      <w:color w:val="629DD1" w:themeColor="accent2"/>
    </w:rPr>
  </w:style>
  <w:style w:type="character" w:styleId="Emphaseintense">
    <w:name w:val="Intense Emphasis"/>
    <w:uiPriority w:val="21"/>
    <w:qFormat/>
    <w:rsid w:val="00D76092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29DD1" w:themeColor="accent2"/>
      <w:shd w:val="clear" w:color="auto" w:fill="629DD1" w:themeFill="accent2"/>
      <w:vertAlign w:val="baseline"/>
    </w:rPr>
  </w:style>
  <w:style w:type="character" w:styleId="Rfrenceple">
    <w:name w:val="Subtle Reference"/>
    <w:uiPriority w:val="31"/>
    <w:qFormat/>
    <w:rsid w:val="00D76092"/>
    <w:rPr>
      <w:i/>
      <w:iCs/>
      <w:smallCaps/>
      <w:color w:val="629DD1" w:themeColor="accent2"/>
      <w:u w:color="629DD1" w:themeColor="accent2"/>
    </w:rPr>
  </w:style>
  <w:style w:type="character" w:styleId="Rfrenceintense">
    <w:name w:val="Intense Reference"/>
    <w:uiPriority w:val="32"/>
    <w:qFormat/>
    <w:rsid w:val="00D76092"/>
    <w:rPr>
      <w:b/>
      <w:bCs/>
      <w:i/>
      <w:iCs/>
      <w:smallCaps/>
      <w:color w:val="629DD1" w:themeColor="accent2"/>
      <w:u w:color="629DD1" w:themeColor="accent2"/>
    </w:rPr>
  </w:style>
  <w:style w:type="character" w:styleId="Titredulivre">
    <w:name w:val="Book Title"/>
    <w:uiPriority w:val="33"/>
    <w:qFormat/>
    <w:rsid w:val="00D76092"/>
    <w:rPr>
      <w:rFonts w:asciiTheme="majorHAnsi" w:eastAsiaTheme="majorEastAsia" w:hAnsiTheme="majorHAnsi" w:cstheme="majorBidi"/>
      <w:b/>
      <w:bCs/>
      <w:i/>
      <w:iCs/>
      <w:smallCaps/>
      <w:color w:val="3476B1" w:themeColor="accent2" w:themeShade="BF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76092"/>
    <w:pPr>
      <w:outlineLvl w:val="9"/>
    </w:pPr>
  </w:style>
  <w:style w:type="character" w:styleId="Numrodepage">
    <w:name w:val="page number"/>
    <w:basedOn w:val="Policepardfaut"/>
    <w:semiHidden/>
    <w:unhideWhenUsed/>
    <w:rsid w:val="000A6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pplej/Downloads/These_UdeM.dot" TargetMode="External"/></Relationships>
</file>

<file path=word/theme/theme1.xml><?xml version="1.0" encoding="utf-8"?>
<a:theme xmlns:a="http://schemas.openxmlformats.org/drawingml/2006/main" name="Thèm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BDF21-0A24-2843-B0A1-1F0FE72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These_UdeM.dot</Template>
  <TotalTime>64</TotalTime>
  <Pages>12</Pages>
  <Words>510</Words>
  <Characters>2752</Characters>
  <Application>Microsoft Office Word</Application>
  <DocSecurity>0</DocSecurity>
  <Lines>144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Ludus Académie- Thèse et mémoire</vt:lpstr>
    </vt:vector>
  </TitlesOfParts>
  <Manager>Jérôme Hatton</Manager>
  <Company>Ludus Académie</Company>
  <LinksUpToDate>false</LinksUpToDate>
  <CharactersWithSpaces>3174</CharactersWithSpaces>
  <SharedDoc>false</SharedDoc>
  <HyperlinkBase/>
  <HLinks>
    <vt:vector size="24" baseType="variant">
      <vt:variant>
        <vt:i4>1179699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_Toc500756340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_Toc500756339</vt:lpwstr>
      </vt:variant>
      <vt:variant>
        <vt:i4>1376307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_Toc500756338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_Toc500756337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Ludus Académie- Thèse et mémoire</dc:title>
  <dc:subject>Ludus Académie- Thèse et mémoire</dc:subject>
  <dc:creator>Jérôme Hatton</dc:creator>
  <cp:keywords/>
  <dc:description/>
  <cp:lastModifiedBy>Jérôme Hatton</cp:lastModifiedBy>
  <cp:revision>2</cp:revision>
  <cp:lastPrinted>2014-04-01T07:49:00Z</cp:lastPrinted>
  <dcterms:created xsi:type="dcterms:W3CDTF">2018-01-24T08:34:00Z</dcterms:created>
  <dcterms:modified xsi:type="dcterms:W3CDTF">2018-01-24T10:34:00Z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</Properties>
</file>